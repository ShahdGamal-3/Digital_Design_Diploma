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E91BF" w14:textId="7069CC94" w:rsidR="00630E57" w:rsidRDefault="00630E57" w:rsidP="00630E57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630E57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901952" behindDoc="0" locked="0" layoutInCell="1" allowOverlap="1" wp14:anchorId="48CEAAAD" wp14:editId="4E4EB4FE">
            <wp:simplePos x="0" y="0"/>
            <wp:positionH relativeFrom="column">
              <wp:posOffset>1341120</wp:posOffset>
            </wp:positionH>
            <wp:positionV relativeFrom="paragraph">
              <wp:posOffset>702310</wp:posOffset>
            </wp:positionV>
            <wp:extent cx="3368040" cy="5577840"/>
            <wp:effectExtent l="0" t="0" r="3810" b="3810"/>
            <wp:wrapTopAndBottom/>
            <wp:docPr id="55393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34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0E57">
        <w:rPr>
          <w:rFonts w:ascii="Arial" w:hAnsi="Arial" w:cs="Arial"/>
          <w:b/>
          <w:bCs/>
          <w:sz w:val="48"/>
          <w:szCs w:val="48"/>
        </w:rPr>
        <w:t>Spartan6 - DSP48A1</w:t>
      </w:r>
    </w:p>
    <w:p w14:paraId="341DEC38" w14:textId="5246A554" w:rsidR="00630E57" w:rsidRDefault="00630E57" w:rsidP="00630E57">
      <w:pPr>
        <w:jc w:val="center"/>
        <w:rPr>
          <w:rFonts w:ascii="Arial" w:hAnsi="Arial" w:cs="Arial"/>
          <w:b/>
          <w:bCs/>
        </w:rPr>
      </w:pPr>
    </w:p>
    <w:p w14:paraId="14C289C6" w14:textId="3AFF54ED" w:rsidR="00630E57" w:rsidRDefault="00630E57" w:rsidP="00630E57">
      <w:pPr>
        <w:jc w:val="center"/>
        <w:rPr>
          <w:rFonts w:ascii="Arial" w:hAnsi="Arial" w:cs="Arial"/>
          <w:b/>
          <w:bCs/>
        </w:rPr>
      </w:pPr>
    </w:p>
    <w:p w14:paraId="4877CEB4" w14:textId="77777777" w:rsidR="00630E57" w:rsidRDefault="00630E57" w:rsidP="00630E57">
      <w:pPr>
        <w:jc w:val="center"/>
        <w:rPr>
          <w:rFonts w:ascii="Arial" w:hAnsi="Arial" w:cs="Arial"/>
          <w:b/>
          <w:bCs/>
        </w:rPr>
      </w:pPr>
    </w:p>
    <w:p w14:paraId="4315D24F" w14:textId="77777777" w:rsidR="00630E57" w:rsidRDefault="00630E57" w:rsidP="00630E57">
      <w:pPr>
        <w:jc w:val="center"/>
        <w:rPr>
          <w:rFonts w:ascii="Arial" w:hAnsi="Arial" w:cs="Arial"/>
          <w:b/>
          <w:bCs/>
        </w:rPr>
      </w:pPr>
    </w:p>
    <w:p w14:paraId="73DEBA1D" w14:textId="51BEFC58" w:rsidR="00630E57" w:rsidRPr="00B52646" w:rsidRDefault="00630E57" w:rsidP="00630E57">
      <w:pPr>
        <w:spacing w:before="0" w:after="160"/>
        <w:jc w:val="center"/>
        <w:rPr>
          <w:sz w:val="36"/>
          <w:szCs w:val="36"/>
        </w:rPr>
      </w:pPr>
      <w:r>
        <w:rPr>
          <w:sz w:val="36"/>
          <w:szCs w:val="36"/>
        </w:rPr>
        <w:t>B</w:t>
      </w:r>
      <w:r w:rsidR="00D16D5C">
        <w:rPr>
          <w:sz w:val="36"/>
          <w:szCs w:val="36"/>
        </w:rPr>
        <w:t>y</w:t>
      </w:r>
      <w:r w:rsidRPr="00B52646">
        <w:rPr>
          <w:sz w:val="36"/>
          <w:szCs w:val="36"/>
        </w:rPr>
        <w:t xml:space="preserve">: </w:t>
      </w:r>
      <w:r w:rsidRPr="00B52646">
        <w:rPr>
          <w:b/>
          <w:bCs/>
          <w:sz w:val="36"/>
          <w:szCs w:val="36"/>
        </w:rPr>
        <w:t>Shahd Gamal Mahmoud</w:t>
      </w:r>
    </w:p>
    <w:p w14:paraId="3989A35A" w14:textId="12BE562A" w:rsidR="0026484A" w:rsidRPr="00D34A63" w:rsidRDefault="008D13FA" w:rsidP="00D34A63">
      <w:pPr>
        <w:jc w:val="center"/>
        <w:rPr>
          <w:rFonts w:ascii="Arial" w:eastAsiaTheme="majorEastAsia" w:hAnsi="Arial" w:cs="Arial"/>
          <w:b/>
          <w:bCs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 w:rsidRPr="00630E57">
        <w:rPr>
          <w:rFonts w:ascii="Arial" w:hAnsi="Arial" w:cs="Arial"/>
          <w:b/>
          <w:bCs/>
        </w:rPr>
        <w:br w:type="page"/>
      </w:r>
    </w:p>
    <w:sdt>
      <w:sdtPr>
        <w:id w:val="-20625389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8AB28A9" w14:textId="71FBC10F" w:rsidR="00D34A63" w:rsidRPr="00B114BE" w:rsidRDefault="00D34A63">
          <w:pPr>
            <w:pStyle w:val="TOCHeading"/>
            <w:rPr>
              <w:color w:val="2B579A" w:themeColor="accent5"/>
            </w:rPr>
          </w:pPr>
          <w:r w:rsidRPr="00B114BE">
            <w:rPr>
              <w:color w:val="2B579A" w:themeColor="accent5"/>
            </w:rPr>
            <w:t>Table of Contents</w:t>
          </w:r>
        </w:p>
        <w:p w14:paraId="04A31309" w14:textId="7A2D6905" w:rsidR="006629B7" w:rsidRDefault="00D34A6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390148" w:history="1">
            <w:r w:rsidR="006629B7" w:rsidRPr="00110CBC">
              <w:rPr>
                <w:rStyle w:val="Hyperlink"/>
                <w:b/>
                <w:bCs/>
                <w:noProof/>
              </w:rPr>
              <w:t>1.</w:t>
            </w:r>
            <w:r w:rsidR="006629B7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629B7" w:rsidRPr="00110CBC">
              <w:rPr>
                <w:rStyle w:val="Hyperlink"/>
                <w:b/>
                <w:bCs/>
                <w:noProof/>
              </w:rPr>
              <w:t>RTL Code</w:t>
            </w:r>
            <w:r w:rsidR="006629B7">
              <w:rPr>
                <w:noProof/>
                <w:webHidden/>
              </w:rPr>
              <w:tab/>
            </w:r>
            <w:r w:rsidR="006629B7">
              <w:rPr>
                <w:noProof/>
                <w:webHidden/>
              </w:rPr>
              <w:fldChar w:fldCharType="begin"/>
            </w:r>
            <w:r w:rsidR="006629B7">
              <w:rPr>
                <w:noProof/>
                <w:webHidden/>
              </w:rPr>
              <w:instrText xml:space="preserve"> PAGEREF _Toc192390148 \h </w:instrText>
            </w:r>
            <w:r w:rsidR="006629B7">
              <w:rPr>
                <w:noProof/>
                <w:webHidden/>
              </w:rPr>
            </w:r>
            <w:r w:rsidR="006629B7"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2</w:t>
            </w:r>
            <w:r w:rsidR="006629B7">
              <w:rPr>
                <w:noProof/>
                <w:webHidden/>
              </w:rPr>
              <w:fldChar w:fldCharType="end"/>
            </w:r>
          </w:hyperlink>
        </w:p>
        <w:p w14:paraId="7F1DF923" w14:textId="6A9FB3BA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49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BLOCK (REG + MUX)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BAEBF" w14:textId="34661A16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50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Design DSP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BB91D" w14:textId="410156C2" w:rsidR="006629B7" w:rsidRDefault="006629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51" w:history="1">
            <w:r w:rsidRPr="00110CBC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b/>
                <w:bCs/>
                <w:noProof/>
              </w:rPr>
              <w:t>Testbench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984AD" w14:textId="6267BCC9" w:rsidR="006629B7" w:rsidRDefault="006629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52" w:history="1">
            <w:r w:rsidRPr="00110CBC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b/>
                <w:bCs/>
                <w:noProof/>
              </w:rPr>
              <w:t>Do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38CFA" w14:textId="7BFA4E00" w:rsidR="006629B7" w:rsidRDefault="006629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53" w:history="1">
            <w:r w:rsidRPr="00110CBC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b/>
                <w:bCs/>
                <w:noProof/>
              </w:rPr>
              <w:t>QuestaSim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45281" w14:textId="2ECBBE97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54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Waves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DCD8B" w14:textId="2695DC24" w:rsidR="006629B7" w:rsidRDefault="006629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55" w:history="1">
            <w:r w:rsidRPr="00110CBC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b/>
                <w:bCs/>
                <w:noProof/>
              </w:rPr>
              <w:t>Constraint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32D8E" w14:textId="34492286" w:rsidR="006629B7" w:rsidRDefault="006629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56" w:history="1">
            <w:r w:rsidRPr="00110CBC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b/>
                <w:bCs/>
                <w:noProof/>
              </w:rPr>
              <w:t>Elaboration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77555" w14:textId="435B4334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57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Schematic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D0210" w14:textId="42360592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58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Messages (No Errors or Warnings)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504E5" w14:textId="3840BFE0" w:rsidR="006629B7" w:rsidRDefault="006629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59" w:history="1">
            <w:r w:rsidRPr="00110CBC">
              <w:rPr>
                <w:rStyle w:val="Hyperlink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b/>
                <w:bCs/>
                <w:noProof/>
              </w:rPr>
              <w:t>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979F1" w14:textId="57176C60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60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Schematic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7E797" w14:textId="4261F021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61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Messages (No Errors)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C9246" w14:textId="1430AACA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62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Utilization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4828A" w14:textId="7C05F0EA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63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Time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0AC51" w14:textId="6E4424E2" w:rsidR="006629B7" w:rsidRDefault="006629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64" w:history="1">
            <w:r w:rsidRPr="00110CBC">
              <w:rPr>
                <w:rStyle w:val="Hyperlink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b/>
                <w:bCs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F8481" w14:textId="2B672BD8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65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Device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B240E" w14:textId="02AFF93B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66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Messages (No Errors)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2E2BD" w14:textId="735035E0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67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Utilization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1223C" w14:textId="2F389A53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68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Time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B2CC3" w14:textId="7821A805" w:rsidR="006629B7" w:rsidRDefault="006629B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69" w:history="1">
            <w:r w:rsidRPr="00110CBC">
              <w:rPr>
                <w:rStyle w:val="Hyperlink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b/>
                <w:bCs/>
                <w:noProof/>
              </w:rPr>
              <w:t>Linting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1344B" w14:textId="7A9175B3" w:rsidR="006629B7" w:rsidRDefault="006629B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2390170" w:history="1">
            <w:r w:rsidRPr="00110CBC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0CBC">
              <w:rPr>
                <w:rStyle w:val="Hyperlink"/>
                <w:noProof/>
              </w:rPr>
              <w:t>Lint Checks (No Errors or Warnings)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_Toc192390170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57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FBF8D" w14:textId="3DCFFA09" w:rsidR="00335D42" w:rsidRPr="00D34A63" w:rsidRDefault="00D34A63" w:rsidP="00D34A63">
          <w:r>
            <w:rPr>
              <w:b/>
              <w:bCs/>
              <w:noProof/>
            </w:rPr>
            <w:fldChar w:fldCharType="end"/>
          </w:r>
        </w:p>
      </w:sdtContent>
    </w:sdt>
    <w:p w14:paraId="50A44483" w14:textId="6E863D6C" w:rsidR="00457BEB" w:rsidRPr="009166CF" w:rsidRDefault="007C2537" w:rsidP="009166CF">
      <w:pPr>
        <w:pStyle w:val="Heading1-PageBreak"/>
        <w:numPr>
          <w:ilvl w:val="0"/>
          <w:numId w:val="32"/>
        </w:numPr>
        <w:outlineLvl w:val="0"/>
        <w:rPr>
          <w:b/>
          <w:bCs/>
          <w:color w:val="2B579A" w:themeColor="accent5"/>
        </w:rPr>
      </w:pPr>
      <w:bookmarkStart w:id="0" w:name="_Toc192390148"/>
      <w:r w:rsidRPr="009166CF">
        <w:rPr>
          <w:b/>
          <w:bCs/>
          <w:color w:val="2B579A" w:themeColor="accent5"/>
        </w:rPr>
        <w:lastRenderedPageBreak/>
        <w:t>RTL Code</w:t>
      </w:r>
      <w:bookmarkEnd w:id="0"/>
    </w:p>
    <w:p w14:paraId="548A2535" w14:textId="203F633D" w:rsidR="005979FF" w:rsidRPr="009166CF" w:rsidRDefault="007C2537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1" w:name="_Toc192390149"/>
      <w:r w:rsidRPr="009166CF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02976" behindDoc="0" locked="0" layoutInCell="1" allowOverlap="1" wp14:anchorId="3EF7AA24" wp14:editId="7FE8B7F0">
            <wp:simplePos x="0" y="0"/>
            <wp:positionH relativeFrom="column">
              <wp:posOffset>129540</wp:posOffset>
            </wp:positionH>
            <wp:positionV relativeFrom="paragraph">
              <wp:posOffset>361315</wp:posOffset>
            </wp:positionV>
            <wp:extent cx="5867908" cy="6172735"/>
            <wp:effectExtent l="0" t="0" r="0" b="0"/>
            <wp:wrapTopAndBottom/>
            <wp:docPr id="184327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73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66CF">
        <w:rPr>
          <w:color w:val="000000" w:themeColor="text1"/>
          <w:sz w:val="32"/>
          <w:szCs w:val="32"/>
        </w:rPr>
        <w:t>BLOCK (REG + MUX)</w:t>
      </w:r>
      <w:bookmarkEnd w:id="1"/>
      <w:r w:rsidRPr="009166CF">
        <w:rPr>
          <w:color w:val="000000" w:themeColor="text1"/>
          <w:sz w:val="32"/>
          <w:szCs w:val="32"/>
        </w:rPr>
        <w:t xml:space="preserve"> </w:t>
      </w:r>
    </w:p>
    <w:p w14:paraId="43022F80" w14:textId="4FCDABA9" w:rsidR="00791368" w:rsidRDefault="00791368" w:rsidP="005979FF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</w:p>
    <w:p w14:paraId="422EB304" w14:textId="77777777" w:rsidR="007C2537" w:rsidRDefault="007C2537" w:rsidP="005979FF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</w:p>
    <w:p w14:paraId="6A5D323F" w14:textId="7911977B" w:rsidR="007C2537" w:rsidRDefault="007C2537" w:rsidP="005979FF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</w:p>
    <w:p w14:paraId="56988C4F" w14:textId="7CD2BA82" w:rsidR="007C2537" w:rsidRPr="009166CF" w:rsidRDefault="0092117D" w:rsidP="007235E0">
      <w:pPr>
        <w:pStyle w:val="ListParagraph"/>
        <w:numPr>
          <w:ilvl w:val="0"/>
          <w:numId w:val="31"/>
        </w:numPr>
        <w:ind w:left="1166"/>
        <w:outlineLvl w:val="1"/>
        <w:rPr>
          <w:color w:val="000000" w:themeColor="text1"/>
          <w:sz w:val="32"/>
          <w:szCs w:val="32"/>
        </w:rPr>
      </w:pPr>
      <w:bookmarkStart w:id="2" w:name="_Toc192390150"/>
      <w:r w:rsidRPr="009166CF">
        <w:rPr>
          <w:noProof/>
        </w:rPr>
        <w:lastRenderedPageBreak/>
        <w:drawing>
          <wp:anchor distT="0" distB="0" distL="114300" distR="114300" simplePos="0" relativeHeight="251904000" behindDoc="0" locked="0" layoutInCell="1" allowOverlap="1" wp14:anchorId="7A8DD5E7" wp14:editId="7858F4D9">
            <wp:simplePos x="0" y="0"/>
            <wp:positionH relativeFrom="column">
              <wp:posOffset>-362585</wp:posOffset>
            </wp:positionH>
            <wp:positionV relativeFrom="paragraph">
              <wp:posOffset>396240</wp:posOffset>
            </wp:positionV>
            <wp:extent cx="6656070" cy="6187440"/>
            <wp:effectExtent l="0" t="0" r="0" b="3810"/>
            <wp:wrapTopAndBottom/>
            <wp:docPr id="57464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43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6CF">
        <w:rPr>
          <w:noProof/>
        </w:rPr>
        <w:drawing>
          <wp:anchor distT="0" distB="0" distL="114300" distR="114300" simplePos="0" relativeHeight="251905024" behindDoc="0" locked="0" layoutInCell="1" allowOverlap="1" wp14:anchorId="71838281" wp14:editId="6C60DB0A">
            <wp:simplePos x="0" y="0"/>
            <wp:positionH relativeFrom="column">
              <wp:posOffset>-351155</wp:posOffset>
            </wp:positionH>
            <wp:positionV relativeFrom="paragraph">
              <wp:posOffset>6744335</wp:posOffset>
            </wp:positionV>
            <wp:extent cx="6670675" cy="1310640"/>
            <wp:effectExtent l="0" t="0" r="0" b="3810"/>
            <wp:wrapTopAndBottom/>
            <wp:docPr id="203035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50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537" w:rsidRPr="009166CF">
        <w:rPr>
          <w:color w:val="000000" w:themeColor="text1"/>
          <w:sz w:val="32"/>
          <w:szCs w:val="32"/>
        </w:rPr>
        <w:t>Design DSP</w:t>
      </w:r>
      <w:bookmarkEnd w:id="2"/>
    </w:p>
    <w:p w14:paraId="2FB1E5CD" w14:textId="2B40887F" w:rsidR="007C2537" w:rsidRPr="007C2537" w:rsidRDefault="004F2B03">
      <w:pPr>
        <w:rPr>
          <w:b/>
          <w:bCs/>
          <w:color w:val="000000" w:themeColor="text1"/>
          <w:sz w:val="32"/>
          <w:szCs w:val="32"/>
        </w:rPr>
      </w:pPr>
      <w:r w:rsidRPr="004F2B03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908096" behindDoc="0" locked="0" layoutInCell="1" allowOverlap="1" wp14:anchorId="65C138AA" wp14:editId="5EDDA62B">
            <wp:simplePos x="0" y="0"/>
            <wp:positionH relativeFrom="column">
              <wp:posOffset>-387985</wp:posOffset>
            </wp:positionH>
            <wp:positionV relativeFrom="paragraph">
              <wp:posOffset>4152900</wp:posOffset>
            </wp:positionV>
            <wp:extent cx="6794500" cy="2514600"/>
            <wp:effectExtent l="0" t="0" r="6350" b="0"/>
            <wp:wrapTopAndBottom/>
            <wp:docPr id="130219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90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03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07072" behindDoc="0" locked="0" layoutInCell="1" allowOverlap="1" wp14:anchorId="27D14B90" wp14:editId="017536D8">
            <wp:simplePos x="0" y="0"/>
            <wp:positionH relativeFrom="column">
              <wp:posOffset>-387350</wp:posOffset>
            </wp:positionH>
            <wp:positionV relativeFrom="paragraph">
              <wp:posOffset>1851660</wp:posOffset>
            </wp:positionV>
            <wp:extent cx="6806565" cy="2247900"/>
            <wp:effectExtent l="0" t="0" r="0" b="0"/>
            <wp:wrapTopAndBottom/>
            <wp:docPr id="203605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8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117D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06048" behindDoc="0" locked="0" layoutInCell="1" allowOverlap="1" wp14:anchorId="49443A17" wp14:editId="46145DBF">
            <wp:simplePos x="0" y="0"/>
            <wp:positionH relativeFrom="column">
              <wp:posOffset>-388620</wp:posOffset>
            </wp:positionH>
            <wp:positionV relativeFrom="paragraph">
              <wp:posOffset>0</wp:posOffset>
            </wp:positionV>
            <wp:extent cx="6767830" cy="1813560"/>
            <wp:effectExtent l="0" t="0" r="0" b="0"/>
            <wp:wrapTopAndBottom/>
            <wp:docPr id="101552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29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73BE4" w14:textId="01B20953" w:rsidR="007C2537" w:rsidRPr="005B4147" w:rsidRDefault="007C2537" w:rsidP="005B4147">
      <w:pPr>
        <w:rPr>
          <w:b/>
          <w:bCs/>
          <w:color w:val="2B579A" w:themeColor="accent5"/>
          <w:sz w:val="32"/>
          <w:szCs w:val="32"/>
        </w:rPr>
      </w:pPr>
      <w:r>
        <w:rPr>
          <w:b/>
          <w:bCs/>
          <w:color w:val="2B579A" w:themeColor="accent5"/>
          <w:sz w:val="32"/>
          <w:szCs w:val="32"/>
        </w:rPr>
        <w:br w:type="page"/>
      </w:r>
    </w:p>
    <w:p w14:paraId="120BC410" w14:textId="78BEAE05" w:rsidR="005B4147" w:rsidRPr="009166CF" w:rsidRDefault="008E3082" w:rsidP="009166CF">
      <w:pPr>
        <w:pStyle w:val="Heading1-PageBreak"/>
        <w:numPr>
          <w:ilvl w:val="0"/>
          <w:numId w:val="32"/>
        </w:numPr>
        <w:outlineLvl w:val="0"/>
        <w:rPr>
          <w:b/>
          <w:bCs/>
          <w:color w:val="2B579A" w:themeColor="accent5"/>
        </w:rPr>
      </w:pPr>
      <w:bookmarkStart w:id="3" w:name="_Toc192390151"/>
      <w:r w:rsidRPr="009166CF">
        <w:rPr>
          <w:b/>
          <w:bCs/>
          <w:noProof/>
          <w:color w:val="2B579A" w:themeColor="accent5"/>
          <w:sz w:val="32"/>
          <w:szCs w:val="32"/>
        </w:rPr>
        <w:lastRenderedPageBreak/>
        <w:drawing>
          <wp:anchor distT="0" distB="0" distL="114300" distR="114300" simplePos="0" relativeHeight="251910144" behindDoc="0" locked="0" layoutInCell="1" allowOverlap="1" wp14:anchorId="6DA5A42A" wp14:editId="42A1ABB2">
            <wp:simplePos x="0" y="0"/>
            <wp:positionH relativeFrom="column">
              <wp:posOffset>95250</wp:posOffset>
            </wp:positionH>
            <wp:positionV relativeFrom="paragraph">
              <wp:posOffset>5159375</wp:posOffset>
            </wp:positionV>
            <wp:extent cx="5943600" cy="3059430"/>
            <wp:effectExtent l="0" t="0" r="0" b="7620"/>
            <wp:wrapTopAndBottom/>
            <wp:docPr id="143301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12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147" w:rsidRPr="009166CF">
        <w:rPr>
          <w:b/>
          <w:bCs/>
          <w:noProof/>
          <w:color w:val="2B579A" w:themeColor="accent5"/>
          <w:sz w:val="32"/>
          <w:szCs w:val="32"/>
        </w:rPr>
        <w:drawing>
          <wp:anchor distT="0" distB="0" distL="114300" distR="114300" simplePos="0" relativeHeight="251909120" behindDoc="0" locked="0" layoutInCell="1" allowOverlap="1" wp14:anchorId="3CB2ED21" wp14:editId="35222809">
            <wp:simplePos x="0" y="0"/>
            <wp:positionH relativeFrom="column">
              <wp:posOffset>95250</wp:posOffset>
            </wp:positionH>
            <wp:positionV relativeFrom="paragraph">
              <wp:posOffset>586105</wp:posOffset>
            </wp:positionV>
            <wp:extent cx="5943600" cy="4541520"/>
            <wp:effectExtent l="0" t="0" r="0" b="0"/>
            <wp:wrapTopAndBottom/>
            <wp:docPr id="22908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71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147" w:rsidRPr="009166CF">
        <w:rPr>
          <w:b/>
          <w:bCs/>
          <w:color w:val="2B579A" w:themeColor="accent5"/>
        </w:rPr>
        <w:t>Testbench Code</w:t>
      </w:r>
      <w:bookmarkEnd w:id="3"/>
    </w:p>
    <w:p w14:paraId="00387C78" w14:textId="5BC2DBE9" w:rsidR="005B4147" w:rsidRPr="00F87900" w:rsidRDefault="00F87900" w:rsidP="00F87900">
      <w:pPr>
        <w:spacing w:before="0" w:after="160"/>
        <w:ind w:left="360"/>
        <w:rPr>
          <w:b/>
          <w:bCs/>
          <w:color w:val="2B579A" w:themeColor="accent5"/>
          <w:sz w:val="32"/>
          <w:szCs w:val="32"/>
        </w:rPr>
      </w:pPr>
      <w:r w:rsidRPr="00F87900">
        <w:rPr>
          <w:noProof/>
        </w:rPr>
        <w:lastRenderedPageBreak/>
        <w:drawing>
          <wp:anchor distT="0" distB="0" distL="114300" distR="114300" simplePos="0" relativeHeight="251912192" behindDoc="0" locked="0" layoutInCell="1" allowOverlap="1" wp14:anchorId="77A16AD3" wp14:editId="4B1629D1">
            <wp:simplePos x="0" y="0"/>
            <wp:positionH relativeFrom="column">
              <wp:posOffset>323850</wp:posOffset>
            </wp:positionH>
            <wp:positionV relativeFrom="paragraph">
              <wp:posOffset>5257800</wp:posOffset>
            </wp:positionV>
            <wp:extent cx="5179060" cy="2901950"/>
            <wp:effectExtent l="0" t="0" r="2540" b="0"/>
            <wp:wrapTopAndBottom/>
            <wp:docPr id="107585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57420" name=""/>
                    <pic:cNvPicPr/>
                  </pic:nvPicPr>
                  <pic:blipFill rotWithShape="1">
                    <a:blip r:embed="rId20"/>
                    <a:srcRect b="44166"/>
                    <a:stretch/>
                  </pic:blipFill>
                  <pic:spPr bwMode="auto">
                    <a:xfrm>
                      <a:off x="0" y="0"/>
                      <a:ext cx="517906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4147">
        <w:rPr>
          <w:noProof/>
        </w:rPr>
        <w:drawing>
          <wp:anchor distT="0" distB="0" distL="114300" distR="114300" simplePos="0" relativeHeight="251911168" behindDoc="0" locked="0" layoutInCell="1" allowOverlap="1" wp14:anchorId="29234D2E" wp14:editId="64C75B26">
            <wp:simplePos x="0" y="0"/>
            <wp:positionH relativeFrom="column">
              <wp:posOffset>323850</wp:posOffset>
            </wp:positionH>
            <wp:positionV relativeFrom="paragraph">
              <wp:posOffset>0</wp:posOffset>
            </wp:positionV>
            <wp:extent cx="5179695" cy="5134840"/>
            <wp:effectExtent l="0" t="0" r="1905" b="8890"/>
            <wp:wrapTopAndBottom/>
            <wp:docPr id="47241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16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51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43D8F" w14:textId="0CA4C1B2" w:rsidR="005B4147" w:rsidRDefault="00F87900" w:rsidP="005B4147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  <w:r w:rsidRPr="00F87900">
        <w:rPr>
          <w:b/>
          <w:bCs/>
          <w:noProof/>
          <w:color w:val="2B579A" w:themeColor="accent5"/>
          <w:sz w:val="32"/>
          <w:szCs w:val="32"/>
        </w:rPr>
        <w:lastRenderedPageBreak/>
        <w:drawing>
          <wp:anchor distT="0" distB="0" distL="114300" distR="114300" simplePos="0" relativeHeight="251914240" behindDoc="0" locked="0" layoutInCell="1" allowOverlap="1" wp14:anchorId="09208B21" wp14:editId="1929BEF6">
            <wp:simplePos x="0" y="0"/>
            <wp:positionH relativeFrom="column">
              <wp:posOffset>44450</wp:posOffset>
            </wp:positionH>
            <wp:positionV relativeFrom="paragraph">
              <wp:posOffset>3841750</wp:posOffset>
            </wp:positionV>
            <wp:extent cx="5943600" cy="2402840"/>
            <wp:effectExtent l="0" t="0" r="0" b="0"/>
            <wp:wrapTopAndBottom/>
            <wp:docPr id="28043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372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7900">
        <w:rPr>
          <w:b/>
          <w:bCs/>
          <w:noProof/>
          <w:color w:val="2B579A" w:themeColor="accent5"/>
          <w:sz w:val="32"/>
          <w:szCs w:val="32"/>
        </w:rPr>
        <w:drawing>
          <wp:anchor distT="0" distB="0" distL="114300" distR="114300" simplePos="0" relativeHeight="251913216" behindDoc="0" locked="0" layoutInCell="1" allowOverlap="1" wp14:anchorId="7B3562DF" wp14:editId="2A7BBEA2">
            <wp:simplePos x="0" y="0"/>
            <wp:positionH relativeFrom="column">
              <wp:posOffset>44450</wp:posOffset>
            </wp:positionH>
            <wp:positionV relativeFrom="paragraph">
              <wp:posOffset>0</wp:posOffset>
            </wp:positionV>
            <wp:extent cx="5943600" cy="3736975"/>
            <wp:effectExtent l="0" t="0" r="0" b="0"/>
            <wp:wrapTopAndBottom/>
            <wp:docPr id="171446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69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A1005" w14:textId="0D6E9210" w:rsidR="005B4147" w:rsidRDefault="005B4147" w:rsidP="005B4147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</w:p>
    <w:p w14:paraId="1C23FB5B" w14:textId="0A0851F5" w:rsidR="005B4147" w:rsidRDefault="005B4147" w:rsidP="005B4147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</w:p>
    <w:p w14:paraId="4CBD4B25" w14:textId="77777777" w:rsidR="005B4147" w:rsidRDefault="005B4147" w:rsidP="005B4147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</w:p>
    <w:p w14:paraId="21B7B059" w14:textId="77777777" w:rsidR="005B4147" w:rsidRDefault="005B4147" w:rsidP="005B4147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</w:p>
    <w:p w14:paraId="39877032" w14:textId="77777777" w:rsidR="005B4147" w:rsidRDefault="005B4147" w:rsidP="005B4147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</w:p>
    <w:p w14:paraId="51C12FB9" w14:textId="593289BB" w:rsidR="00296CA1" w:rsidRPr="009166CF" w:rsidRDefault="00296CA1" w:rsidP="009166CF">
      <w:pPr>
        <w:pStyle w:val="Heading1-PageBreak"/>
        <w:numPr>
          <w:ilvl w:val="0"/>
          <w:numId w:val="32"/>
        </w:numPr>
        <w:outlineLvl w:val="0"/>
        <w:rPr>
          <w:b/>
          <w:bCs/>
          <w:color w:val="2B579A" w:themeColor="accent5"/>
        </w:rPr>
      </w:pPr>
      <w:bookmarkStart w:id="4" w:name="_Toc192390152"/>
      <w:r w:rsidRPr="009166CF">
        <w:rPr>
          <w:b/>
          <w:bCs/>
          <w:noProof/>
          <w:color w:val="2B579A" w:themeColor="accent5"/>
          <w:sz w:val="32"/>
          <w:szCs w:val="32"/>
        </w:rPr>
        <w:lastRenderedPageBreak/>
        <w:drawing>
          <wp:anchor distT="0" distB="0" distL="114300" distR="114300" simplePos="0" relativeHeight="251915264" behindDoc="0" locked="0" layoutInCell="1" allowOverlap="1" wp14:anchorId="71FCB1C9" wp14:editId="29C06871">
            <wp:simplePos x="0" y="0"/>
            <wp:positionH relativeFrom="column">
              <wp:posOffset>323850</wp:posOffset>
            </wp:positionH>
            <wp:positionV relativeFrom="paragraph">
              <wp:posOffset>622300</wp:posOffset>
            </wp:positionV>
            <wp:extent cx="5194300" cy="1291590"/>
            <wp:effectExtent l="0" t="0" r="6350" b="3810"/>
            <wp:wrapTopAndBottom/>
            <wp:docPr id="82795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53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6CF">
        <w:rPr>
          <w:b/>
          <w:bCs/>
          <w:color w:val="2B579A" w:themeColor="accent5"/>
        </w:rPr>
        <w:t>Do File</w:t>
      </w:r>
      <w:bookmarkEnd w:id="4"/>
    </w:p>
    <w:p w14:paraId="691977C6" w14:textId="77789DA3" w:rsidR="00296CA1" w:rsidRDefault="00296CA1" w:rsidP="004D1684">
      <w:pPr>
        <w:spacing w:before="0" w:after="160"/>
        <w:rPr>
          <w:b/>
          <w:bCs/>
          <w:color w:val="2B579A" w:themeColor="accent5"/>
          <w:sz w:val="32"/>
          <w:szCs w:val="32"/>
        </w:rPr>
      </w:pPr>
    </w:p>
    <w:p w14:paraId="205B2EBD" w14:textId="2AAB3459" w:rsidR="00296CA1" w:rsidRDefault="00296CA1" w:rsidP="005B4147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</w:p>
    <w:p w14:paraId="4D28EEE5" w14:textId="7C4FA18D" w:rsidR="000B5578" w:rsidRPr="009166CF" w:rsidRDefault="00C70621" w:rsidP="009166CF">
      <w:pPr>
        <w:pStyle w:val="Heading1-PageBreak"/>
        <w:numPr>
          <w:ilvl w:val="0"/>
          <w:numId w:val="32"/>
        </w:numPr>
        <w:outlineLvl w:val="0"/>
        <w:rPr>
          <w:b/>
          <w:bCs/>
          <w:color w:val="2B579A" w:themeColor="accent5"/>
        </w:rPr>
      </w:pPr>
      <w:bookmarkStart w:id="5" w:name="_Toc192390153"/>
      <w:proofErr w:type="spellStart"/>
      <w:r w:rsidRPr="009166CF">
        <w:rPr>
          <w:b/>
          <w:bCs/>
          <w:color w:val="2B579A" w:themeColor="accent5"/>
        </w:rPr>
        <w:lastRenderedPageBreak/>
        <w:t>QuestaSim</w:t>
      </w:r>
      <w:proofErr w:type="spellEnd"/>
      <w:r w:rsidRPr="009166CF">
        <w:rPr>
          <w:b/>
          <w:bCs/>
          <w:color w:val="2B579A" w:themeColor="accent5"/>
        </w:rPr>
        <w:t xml:space="preserve"> Snippets</w:t>
      </w:r>
      <w:bookmarkEnd w:id="5"/>
    </w:p>
    <w:p w14:paraId="3661A022" w14:textId="49D4CF0A" w:rsidR="000B5578" w:rsidRPr="0036727A" w:rsidRDefault="00C70621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6" w:name="_Toc192390154"/>
      <w:r w:rsidRPr="0036727A">
        <w:rPr>
          <w:noProof/>
          <w:color w:val="2B579A" w:themeColor="accent5"/>
          <w:sz w:val="32"/>
          <w:szCs w:val="32"/>
        </w:rPr>
        <w:drawing>
          <wp:anchor distT="0" distB="0" distL="114300" distR="114300" simplePos="0" relativeHeight="251931648" behindDoc="0" locked="0" layoutInCell="1" allowOverlap="1" wp14:anchorId="20B898DA" wp14:editId="11F7EDFC">
            <wp:simplePos x="0" y="0"/>
            <wp:positionH relativeFrom="column">
              <wp:posOffset>-523875</wp:posOffset>
            </wp:positionH>
            <wp:positionV relativeFrom="paragraph">
              <wp:posOffset>3961765</wp:posOffset>
            </wp:positionV>
            <wp:extent cx="6938010" cy="2214245"/>
            <wp:effectExtent l="0" t="0" r="0" b="0"/>
            <wp:wrapTopAndBottom/>
            <wp:docPr id="460382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82918" name="Picture 460382918"/>
                    <pic:cNvPicPr/>
                  </pic:nvPicPr>
                  <pic:blipFill rotWithShape="1">
                    <a:blip r:embed="rId25"/>
                    <a:srcRect r="7853"/>
                    <a:stretch/>
                  </pic:blipFill>
                  <pic:spPr bwMode="auto">
                    <a:xfrm>
                      <a:off x="0" y="0"/>
                      <a:ext cx="6938010" cy="221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27A">
        <w:rPr>
          <w:noProof/>
          <w:color w:val="2B579A" w:themeColor="accent5"/>
          <w:sz w:val="32"/>
          <w:szCs w:val="32"/>
        </w:rPr>
        <w:drawing>
          <wp:anchor distT="0" distB="0" distL="114300" distR="114300" simplePos="0" relativeHeight="251930624" behindDoc="0" locked="0" layoutInCell="1" allowOverlap="1" wp14:anchorId="10C0D400" wp14:editId="752F1F7A">
            <wp:simplePos x="0" y="0"/>
            <wp:positionH relativeFrom="column">
              <wp:posOffset>-523875</wp:posOffset>
            </wp:positionH>
            <wp:positionV relativeFrom="paragraph">
              <wp:posOffset>408940</wp:posOffset>
            </wp:positionV>
            <wp:extent cx="6938010" cy="3457575"/>
            <wp:effectExtent l="0" t="0" r="0" b="9525"/>
            <wp:wrapTopAndBottom/>
            <wp:docPr id="126845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55482" name="Picture 1268455482"/>
                    <pic:cNvPicPr/>
                  </pic:nvPicPr>
                  <pic:blipFill rotWithShape="1">
                    <a:blip r:embed="rId26"/>
                    <a:srcRect r="7829" b="7633"/>
                    <a:stretch/>
                  </pic:blipFill>
                  <pic:spPr bwMode="auto">
                    <a:xfrm>
                      <a:off x="0" y="0"/>
                      <a:ext cx="693801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27A">
        <w:rPr>
          <w:color w:val="000000" w:themeColor="text1"/>
          <w:sz w:val="32"/>
          <w:szCs w:val="32"/>
        </w:rPr>
        <w:t>Waves</w:t>
      </w:r>
      <w:bookmarkEnd w:id="6"/>
      <w:r w:rsidR="000B5578" w:rsidRPr="0036727A">
        <w:rPr>
          <w:color w:val="000000" w:themeColor="text1"/>
          <w:sz w:val="32"/>
          <w:szCs w:val="32"/>
        </w:rPr>
        <w:t xml:space="preserve"> </w:t>
      </w:r>
    </w:p>
    <w:p w14:paraId="5A490321" w14:textId="53E74197" w:rsidR="000B5578" w:rsidRDefault="000B5578" w:rsidP="000B5578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</w:p>
    <w:p w14:paraId="3E09ED78" w14:textId="7E34AB7F" w:rsidR="000B5578" w:rsidRDefault="000B5578" w:rsidP="000B5578">
      <w:pPr>
        <w:pStyle w:val="ListParagraph"/>
        <w:spacing w:before="0" w:after="160"/>
        <w:ind w:left="450"/>
        <w:rPr>
          <w:b/>
          <w:bCs/>
          <w:color w:val="2B579A" w:themeColor="accent5"/>
          <w:sz w:val="32"/>
          <w:szCs w:val="32"/>
        </w:rPr>
      </w:pPr>
    </w:p>
    <w:p w14:paraId="7EA4C688" w14:textId="53B52809" w:rsidR="000B5578" w:rsidRPr="007C2537" w:rsidRDefault="000B5578" w:rsidP="000B5578">
      <w:pPr>
        <w:rPr>
          <w:b/>
          <w:bCs/>
          <w:color w:val="000000" w:themeColor="text1"/>
          <w:sz w:val="32"/>
          <w:szCs w:val="32"/>
        </w:rPr>
      </w:pPr>
    </w:p>
    <w:p w14:paraId="1261402D" w14:textId="77777777" w:rsidR="000B5578" w:rsidRPr="005B4147" w:rsidRDefault="000B5578" w:rsidP="000B5578">
      <w:pPr>
        <w:rPr>
          <w:b/>
          <w:bCs/>
          <w:color w:val="2B579A" w:themeColor="accent5"/>
          <w:sz w:val="32"/>
          <w:szCs w:val="32"/>
        </w:rPr>
      </w:pPr>
      <w:r>
        <w:rPr>
          <w:b/>
          <w:bCs/>
          <w:color w:val="2B579A" w:themeColor="accent5"/>
          <w:sz w:val="32"/>
          <w:szCs w:val="32"/>
        </w:rPr>
        <w:br w:type="page"/>
      </w:r>
    </w:p>
    <w:p w14:paraId="37E7C010" w14:textId="15F1911F" w:rsidR="000B5578" w:rsidRPr="0036727A" w:rsidRDefault="00C70621" w:rsidP="009166CF">
      <w:pPr>
        <w:pStyle w:val="Heading1-PageBreak"/>
        <w:numPr>
          <w:ilvl w:val="0"/>
          <w:numId w:val="32"/>
        </w:numPr>
        <w:outlineLvl w:val="0"/>
        <w:rPr>
          <w:b/>
          <w:bCs/>
          <w:color w:val="2B579A" w:themeColor="accent5"/>
        </w:rPr>
      </w:pPr>
      <w:bookmarkStart w:id="7" w:name="_Toc192390155"/>
      <w:r w:rsidRPr="0036727A">
        <w:rPr>
          <w:b/>
          <w:bCs/>
          <w:noProof/>
          <w:color w:val="2B579A" w:themeColor="accent5"/>
          <w:sz w:val="32"/>
          <w:szCs w:val="32"/>
        </w:rPr>
        <w:lastRenderedPageBreak/>
        <w:drawing>
          <wp:anchor distT="0" distB="0" distL="114300" distR="114300" simplePos="0" relativeHeight="251947008" behindDoc="0" locked="0" layoutInCell="1" allowOverlap="1" wp14:anchorId="61EED5DD" wp14:editId="7C4CF2EC">
            <wp:simplePos x="0" y="0"/>
            <wp:positionH relativeFrom="column">
              <wp:posOffset>142875</wp:posOffset>
            </wp:positionH>
            <wp:positionV relativeFrom="paragraph">
              <wp:posOffset>609600</wp:posOffset>
            </wp:positionV>
            <wp:extent cx="5943600" cy="565785"/>
            <wp:effectExtent l="0" t="0" r="0" b="5715"/>
            <wp:wrapTopAndBottom/>
            <wp:docPr id="1172195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95044" name="Picture 11721950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727A">
        <w:rPr>
          <w:b/>
          <w:bCs/>
          <w:color w:val="2B579A" w:themeColor="accent5"/>
        </w:rPr>
        <w:t>Constraint File</w:t>
      </w:r>
      <w:bookmarkEnd w:id="7"/>
    </w:p>
    <w:p w14:paraId="50BFE4C0" w14:textId="266F4688" w:rsidR="000B5578" w:rsidRPr="00F87900" w:rsidRDefault="000B5578" w:rsidP="000B5578">
      <w:pPr>
        <w:spacing w:before="0" w:after="160"/>
        <w:ind w:left="360"/>
        <w:rPr>
          <w:b/>
          <w:bCs/>
          <w:color w:val="2B579A" w:themeColor="accent5"/>
          <w:sz w:val="32"/>
          <w:szCs w:val="32"/>
        </w:rPr>
      </w:pPr>
    </w:p>
    <w:p w14:paraId="608CD895" w14:textId="77777777" w:rsidR="000B5578" w:rsidRDefault="000B5578" w:rsidP="00C70621">
      <w:pPr>
        <w:spacing w:before="0" w:after="160"/>
        <w:rPr>
          <w:b/>
          <w:bCs/>
          <w:color w:val="2B579A" w:themeColor="accent5"/>
          <w:sz w:val="32"/>
          <w:szCs w:val="32"/>
        </w:rPr>
      </w:pPr>
    </w:p>
    <w:p w14:paraId="715BD96D" w14:textId="77777777" w:rsidR="00C70621" w:rsidRDefault="00C70621" w:rsidP="00C70621">
      <w:pPr>
        <w:spacing w:before="0" w:after="160"/>
        <w:rPr>
          <w:b/>
          <w:bCs/>
          <w:color w:val="2B579A" w:themeColor="accent5"/>
          <w:sz w:val="32"/>
          <w:szCs w:val="32"/>
        </w:rPr>
      </w:pPr>
    </w:p>
    <w:p w14:paraId="034E740E" w14:textId="77777777" w:rsidR="00C70621" w:rsidRPr="00C70621" w:rsidRDefault="00C70621" w:rsidP="00C70621">
      <w:pPr>
        <w:spacing w:before="0" w:after="160"/>
        <w:rPr>
          <w:b/>
          <w:bCs/>
          <w:color w:val="2B579A" w:themeColor="accent5"/>
          <w:sz w:val="32"/>
          <w:szCs w:val="32"/>
        </w:rPr>
      </w:pPr>
    </w:p>
    <w:p w14:paraId="165DBE53" w14:textId="10808E1F" w:rsidR="000B5578" w:rsidRPr="0036727A" w:rsidRDefault="00C70621" w:rsidP="009166CF">
      <w:pPr>
        <w:pStyle w:val="Heading1-PageBreak"/>
        <w:numPr>
          <w:ilvl w:val="0"/>
          <w:numId w:val="32"/>
        </w:numPr>
        <w:outlineLvl w:val="0"/>
        <w:rPr>
          <w:b/>
          <w:bCs/>
          <w:color w:val="2B579A" w:themeColor="accent5"/>
        </w:rPr>
      </w:pPr>
      <w:bookmarkStart w:id="8" w:name="_Toc192390156"/>
      <w:r w:rsidRPr="0036727A">
        <w:rPr>
          <w:b/>
          <w:bCs/>
          <w:color w:val="2B579A" w:themeColor="accent5"/>
        </w:rPr>
        <w:lastRenderedPageBreak/>
        <w:t>Elaboration</w:t>
      </w:r>
      <w:bookmarkEnd w:id="8"/>
    </w:p>
    <w:p w14:paraId="4CC92B9F" w14:textId="116B7FBA" w:rsidR="005B4147" w:rsidRPr="0036727A" w:rsidRDefault="00C70621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9" w:name="_Toc192390157"/>
      <w:r w:rsidRPr="0036727A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48032" behindDoc="0" locked="0" layoutInCell="1" allowOverlap="1" wp14:anchorId="4C67E440" wp14:editId="319AA43C">
            <wp:simplePos x="0" y="0"/>
            <wp:positionH relativeFrom="column">
              <wp:posOffset>-450215</wp:posOffset>
            </wp:positionH>
            <wp:positionV relativeFrom="paragraph">
              <wp:posOffset>399415</wp:posOffset>
            </wp:positionV>
            <wp:extent cx="6831330" cy="3009900"/>
            <wp:effectExtent l="19050" t="19050" r="26670" b="19050"/>
            <wp:wrapTopAndBottom/>
            <wp:docPr id="1310067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67451" name="Picture 131006745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300990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27A">
        <w:rPr>
          <w:color w:val="000000" w:themeColor="text1"/>
          <w:sz w:val="32"/>
          <w:szCs w:val="32"/>
        </w:rPr>
        <w:t>Schematic Snippets</w:t>
      </w:r>
      <w:bookmarkEnd w:id="9"/>
    </w:p>
    <w:p w14:paraId="2BE833E0" w14:textId="4A148CD4" w:rsidR="00C70621" w:rsidRPr="00C70621" w:rsidRDefault="00C70621" w:rsidP="00C70621">
      <w:pPr>
        <w:pStyle w:val="ListParagraph"/>
        <w:spacing w:before="0" w:after="160"/>
        <w:ind w:left="1170"/>
        <w:rPr>
          <w:b/>
          <w:bCs/>
          <w:color w:val="000000" w:themeColor="text1"/>
          <w:sz w:val="32"/>
          <w:szCs w:val="32"/>
        </w:rPr>
      </w:pPr>
    </w:p>
    <w:p w14:paraId="4ABA19EE" w14:textId="62DA50DE" w:rsidR="005B4147" w:rsidRPr="006629B7" w:rsidRDefault="00C70621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10" w:name="_Toc192390158"/>
      <w:r w:rsidRPr="006629B7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49056" behindDoc="0" locked="0" layoutInCell="1" allowOverlap="1" wp14:anchorId="398183A5" wp14:editId="7C06F2B9">
            <wp:simplePos x="0" y="0"/>
            <wp:positionH relativeFrom="column">
              <wp:posOffset>247650</wp:posOffset>
            </wp:positionH>
            <wp:positionV relativeFrom="paragraph">
              <wp:posOffset>412750</wp:posOffset>
            </wp:positionV>
            <wp:extent cx="5341620" cy="1318260"/>
            <wp:effectExtent l="19050" t="19050" r="11430" b="15240"/>
            <wp:wrapTopAndBottom/>
            <wp:docPr id="1853011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11139" name="Picture 185301113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31826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anchor>
        </w:drawing>
      </w:r>
      <w:r w:rsidRPr="006629B7">
        <w:rPr>
          <w:color w:val="000000" w:themeColor="text1"/>
          <w:sz w:val="32"/>
          <w:szCs w:val="32"/>
        </w:rPr>
        <w:t>Messages (No Errors or Warnings)</w:t>
      </w:r>
      <w:bookmarkEnd w:id="10"/>
    </w:p>
    <w:p w14:paraId="42311583" w14:textId="4ACE2E7D" w:rsidR="00C70621" w:rsidRPr="00C70621" w:rsidRDefault="00C70621" w:rsidP="00C70621">
      <w:pPr>
        <w:pStyle w:val="ListParagraph"/>
        <w:rPr>
          <w:b/>
          <w:bCs/>
          <w:color w:val="000000" w:themeColor="text1"/>
          <w:sz w:val="32"/>
          <w:szCs w:val="32"/>
        </w:rPr>
      </w:pPr>
    </w:p>
    <w:p w14:paraId="771C3B03" w14:textId="379606BF" w:rsidR="00C70621" w:rsidRPr="0036727A" w:rsidRDefault="00C70621" w:rsidP="009166CF">
      <w:pPr>
        <w:pStyle w:val="Heading1-PageBreak"/>
        <w:numPr>
          <w:ilvl w:val="0"/>
          <w:numId w:val="32"/>
        </w:numPr>
        <w:outlineLvl w:val="0"/>
        <w:rPr>
          <w:b/>
          <w:bCs/>
          <w:color w:val="2B579A" w:themeColor="accent5"/>
        </w:rPr>
      </w:pPr>
      <w:bookmarkStart w:id="11" w:name="_Toc192390159"/>
      <w:r w:rsidRPr="0036727A">
        <w:rPr>
          <w:b/>
          <w:bCs/>
          <w:color w:val="2B579A" w:themeColor="accent5"/>
        </w:rPr>
        <w:lastRenderedPageBreak/>
        <w:t>Synthesis</w:t>
      </w:r>
      <w:bookmarkEnd w:id="11"/>
    </w:p>
    <w:p w14:paraId="18AC6E30" w14:textId="4720942E" w:rsidR="00EA1C9F" w:rsidRPr="0036727A" w:rsidRDefault="00EA1C9F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12" w:name="_Toc192390160"/>
      <w:r w:rsidRPr="0036727A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51104" behindDoc="0" locked="0" layoutInCell="1" allowOverlap="1" wp14:anchorId="64DC88CE" wp14:editId="2268D6B6">
            <wp:simplePos x="0" y="0"/>
            <wp:positionH relativeFrom="column">
              <wp:posOffset>-190500</wp:posOffset>
            </wp:positionH>
            <wp:positionV relativeFrom="paragraph">
              <wp:posOffset>418465</wp:posOffset>
            </wp:positionV>
            <wp:extent cx="2781300" cy="4629785"/>
            <wp:effectExtent l="19050" t="19050" r="19050" b="18415"/>
            <wp:wrapTopAndBottom/>
            <wp:docPr id="662225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25032" name="Picture 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62978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27A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56224" behindDoc="0" locked="0" layoutInCell="1" allowOverlap="1" wp14:anchorId="1C6091A5" wp14:editId="2B01B845">
            <wp:simplePos x="0" y="0"/>
            <wp:positionH relativeFrom="column">
              <wp:posOffset>3362325</wp:posOffset>
            </wp:positionH>
            <wp:positionV relativeFrom="paragraph">
              <wp:posOffset>418465</wp:posOffset>
            </wp:positionV>
            <wp:extent cx="2581275" cy="4591050"/>
            <wp:effectExtent l="19050" t="19050" r="28575" b="19050"/>
            <wp:wrapTopAndBottom/>
            <wp:docPr id="713400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00338" name="Picture 713400338"/>
                    <pic:cNvPicPr/>
                  </pic:nvPicPr>
                  <pic:blipFill rotWithShape="1">
                    <a:blip r:embed="rId31"/>
                    <a:srcRect r="20528"/>
                    <a:stretch/>
                  </pic:blipFill>
                  <pic:spPr bwMode="auto">
                    <a:xfrm>
                      <a:off x="0" y="0"/>
                      <a:ext cx="2581275" cy="459105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621" w:rsidRPr="0036727A">
        <w:rPr>
          <w:color w:val="000000" w:themeColor="text1"/>
          <w:sz w:val="32"/>
          <w:szCs w:val="32"/>
        </w:rPr>
        <w:t>Schematic Snippets</w:t>
      </w:r>
      <w:bookmarkEnd w:id="12"/>
    </w:p>
    <w:p w14:paraId="5B66D235" w14:textId="77777777" w:rsidR="00EA1C9F" w:rsidRPr="00EA1C9F" w:rsidRDefault="00EA1C9F" w:rsidP="00EA1C9F">
      <w:pPr>
        <w:spacing w:before="0" w:after="160"/>
        <w:rPr>
          <w:b/>
          <w:bCs/>
          <w:color w:val="000000" w:themeColor="text1"/>
          <w:sz w:val="32"/>
          <w:szCs w:val="32"/>
        </w:rPr>
      </w:pPr>
    </w:p>
    <w:p w14:paraId="6BE57469" w14:textId="14F01504" w:rsidR="00C70621" w:rsidRPr="0036727A" w:rsidRDefault="00C70621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13" w:name="_Toc192390161"/>
      <w:r w:rsidRPr="0036727A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52128" behindDoc="0" locked="0" layoutInCell="1" allowOverlap="1" wp14:anchorId="7553EB90" wp14:editId="3D8AE7EC">
            <wp:simplePos x="0" y="0"/>
            <wp:positionH relativeFrom="column">
              <wp:posOffset>247650</wp:posOffset>
            </wp:positionH>
            <wp:positionV relativeFrom="paragraph">
              <wp:posOffset>447675</wp:posOffset>
            </wp:positionV>
            <wp:extent cx="5341620" cy="1253490"/>
            <wp:effectExtent l="19050" t="19050" r="11430" b="22860"/>
            <wp:wrapTopAndBottom/>
            <wp:docPr id="1623266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66711" name="Picture 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253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6727A">
        <w:rPr>
          <w:color w:val="000000" w:themeColor="text1"/>
          <w:sz w:val="32"/>
          <w:szCs w:val="32"/>
        </w:rPr>
        <w:t>Messages (No Errors)</w:t>
      </w:r>
      <w:bookmarkEnd w:id="13"/>
    </w:p>
    <w:p w14:paraId="5CAFDA0D" w14:textId="77777777" w:rsidR="00C70621" w:rsidRPr="00C70621" w:rsidRDefault="00C70621" w:rsidP="00C70621">
      <w:pPr>
        <w:pStyle w:val="ListParagraph"/>
        <w:rPr>
          <w:b/>
          <w:bCs/>
          <w:color w:val="000000" w:themeColor="text1"/>
          <w:sz w:val="32"/>
          <w:szCs w:val="32"/>
        </w:rPr>
      </w:pPr>
    </w:p>
    <w:p w14:paraId="614D12F1" w14:textId="577FCA7C" w:rsidR="00C70621" w:rsidRPr="0036727A" w:rsidRDefault="00B4629E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14" w:name="_Toc192390162"/>
      <w:r w:rsidRPr="0036727A"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957248" behindDoc="0" locked="0" layoutInCell="1" allowOverlap="1" wp14:anchorId="2D725E88" wp14:editId="61E3E072">
            <wp:simplePos x="0" y="0"/>
            <wp:positionH relativeFrom="column">
              <wp:posOffset>57150</wp:posOffset>
            </wp:positionH>
            <wp:positionV relativeFrom="paragraph">
              <wp:posOffset>419100</wp:posOffset>
            </wp:positionV>
            <wp:extent cx="5943600" cy="2253615"/>
            <wp:effectExtent l="19050" t="19050" r="19050" b="13335"/>
            <wp:wrapTopAndBottom/>
            <wp:docPr id="246703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3037" name="Picture 24670303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anchor>
        </w:drawing>
      </w:r>
      <w:r w:rsidR="00EA1C9F" w:rsidRPr="0036727A">
        <w:rPr>
          <w:color w:val="000000" w:themeColor="text1"/>
          <w:sz w:val="32"/>
          <w:szCs w:val="32"/>
        </w:rPr>
        <w:t>Utilization report</w:t>
      </w:r>
      <w:bookmarkEnd w:id="14"/>
    </w:p>
    <w:p w14:paraId="2BDF2E31" w14:textId="6A4A7BF3" w:rsidR="00EA1C9F" w:rsidRPr="00EA1C9F" w:rsidRDefault="00EA1C9F" w:rsidP="00EA1C9F">
      <w:pPr>
        <w:pStyle w:val="ListParagraph"/>
        <w:rPr>
          <w:b/>
          <w:bCs/>
          <w:color w:val="000000" w:themeColor="text1"/>
          <w:sz w:val="32"/>
          <w:szCs w:val="32"/>
        </w:rPr>
      </w:pPr>
    </w:p>
    <w:p w14:paraId="39A54E1E" w14:textId="47A86F5A" w:rsidR="00B4629E" w:rsidRPr="0036727A" w:rsidRDefault="00B4629E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15" w:name="_Toc192390163"/>
      <w:r w:rsidRPr="0036727A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59296" behindDoc="0" locked="0" layoutInCell="1" allowOverlap="1" wp14:anchorId="15B29E1B" wp14:editId="06172487">
            <wp:simplePos x="0" y="0"/>
            <wp:positionH relativeFrom="column">
              <wp:posOffset>57150</wp:posOffset>
            </wp:positionH>
            <wp:positionV relativeFrom="paragraph">
              <wp:posOffset>431165</wp:posOffset>
            </wp:positionV>
            <wp:extent cx="5943600" cy="1416685"/>
            <wp:effectExtent l="19050" t="19050" r="19050" b="12065"/>
            <wp:wrapTopAndBottom/>
            <wp:docPr id="936917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17368" name="Picture 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6727A">
        <w:rPr>
          <w:noProof/>
          <w:color w:val="000000" w:themeColor="text1"/>
          <w:sz w:val="32"/>
          <w:szCs w:val="32"/>
        </w:rPr>
        <w:t>Time</w:t>
      </w:r>
      <w:r w:rsidRPr="0036727A">
        <w:rPr>
          <w:color w:val="000000" w:themeColor="text1"/>
          <w:sz w:val="32"/>
          <w:szCs w:val="32"/>
        </w:rPr>
        <w:t xml:space="preserve"> report</w:t>
      </w:r>
      <w:bookmarkEnd w:id="15"/>
    </w:p>
    <w:p w14:paraId="562A3279" w14:textId="6D21E058" w:rsidR="00EA1C9F" w:rsidRPr="00C70621" w:rsidRDefault="00EA1C9F" w:rsidP="00EA1C9F">
      <w:pPr>
        <w:pStyle w:val="ListParagraph"/>
        <w:spacing w:before="0" w:after="160"/>
        <w:ind w:left="1170"/>
        <w:rPr>
          <w:b/>
          <w:bCs/>
          <w:color w:val="000000" w:themeColor="text1"/>
          <w:sz w:val="32"/>
          <w:szCs w:val="32"/>
        </w:rPr>
      </w:pPr>
    </w:p>
    <w:p w14:paraId="56BECE39" w14:textId="320F8119" w:rsidR="00C70621" w:rsidRPr="0036727A" w:rsidRDefault="0017420D" w:rsidP="009166CF">
      <w:pPr>
        <w:pStyle w:val="Heading1-PageBreak"/>
        <w:numPr>
          <w:ilvl w:val="0"/>
          <w:numId w:val="32"/>
        </w:numPr>
        <w:outlineLvl w:val="0"/>
        <w:rPr>
          <w:b/>
          <w:bCs/>
          <w:color w:val="2B579A" w:themeColor="accent5"/>
        </w:rPr>
      </w:pPr>
      <w:bookmarkStart w:id="16" w:name="_Toc192390164"/>
      <w:r w:rsidRPr="0036727A">
        <w:rPr>
          <w:b/>
          <w:bCs/>
          <w:color w:val="2B579A" w:themeColor="accent5"/>
        </w:rPr>
        <w:lastRenderedPageBreak/>
        <w:t>Implementation</w:t>
      </w:r>
      <w:bookmarkEnd w:id="16"/>
    </w:p>
    <w:p w14:paraId="70FA49D4" w14:textId="6614AE6B" w:rsidR="00C70621" w:rsidRPr="0036727A" w:rsidRDefault="00C70621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17" w:name="_Toc192390165"/>
      <w:r w:rsidRPr="0036727A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54176" behindDoc="0" locked="0" layoutInCell="1" allowOverlap="1" wp14:anchorId="4740EA02" wp14:editId="289F58FC">
            <wp:simplePos x="0" y="0"/>
            <wp:positionH relativeFrom="column">
              <wp:posOffset>1473200</wp:posOffset>
            </wp:positionH>
            <wp:positionV relativeFrom="paragraph">
              <wp:posOffset>399415</wp:posOffset>
            </wp:positionV>
            <wp:extent cx="3498850" cy="3954780"/>
            <wp:effectExtent l="19050" t="19050" r="25400" b="26670"/>
            <wp:wrapTopAndBottom/>
            <wp:docPr id="1890866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66602" name="Picture 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3954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20D" w:rsidRPr="0036727A">
        <w:rPr>
          <w:color w:val="000000" w:themeColor="text1"/>
          <w:sz w:val="32"/>
          <w:szCs w:val="32"/>
        </w:rPr>
        <w:t>Device</w:t>
      </w:r>
      <w:r w:rsidRPr="0036727A">
        <w:rPr>
          <w:color w:val="000000" w:themeColor="text1"/>
          <w:sz w:val="32"/>
          <w:szCs w:val="32"/>
        </w:rPr>
        <w:t xml:space="preserve"> Snippets</w:t>
      </w:r>
      <w:bookmarkEnd w:id="17"/>
    </w:p>
    <w:p w14:paraId="4CEF4426" w14:textId="77777777" w:rsidR="00C70621" w:rsidRPr="00C70621" w:rsidRDefault="00C70621" w:rsidP="00C70621">
      <w:pPr>
        <w:pStyle w:val="ListParagraph"/>
        <w:spacing w:before="0" w:after="160"/>
        <w:ind w:left="1170"/>
        <w:rPr>
          <w:b/>
          <w:bCs/>
          <w:color w:val="000000" w:themeColor="text1"/>
          <w:sz w:val="32"/>
          <w:szCs w:val="32"/>
        </w:rPr>
      </w:pPr>
    </w:p>
    <w:p w14:paraId="121642A5" w14:textId="34B3A738" w:rsidR="00C70621" w:rsidRPr="0036727A" w:rsidRDefault="00C70621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18" w:name="_Toc192390166"/>
      <w:r w:rsidRPr="0036727A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55200" behindDoc="0" locked="0" layoutInCell="1" allowOverlap="1" wp14:anchorId="5818EAE8" wp14:editId="5AFF08D3">
            <wp:simplePos x="0" y="0"/>
            <wp:positionH relativeFrom="column">
              <wp:posOffset>669290</wp:posOffset>
            </wp:positionH>
            <wp:positionV relativeFrom="paragraph">
              <wp:posOffset>412750</wp:posOffset>
            </wp:positionV>
            <wp:extent cx="4497070" cy="1318260"/>
            <wp:effectExtent l="19050" t="19050" r="17780" b="15240"/>
            <wp:wrapTopAndBottom/>
            <wp:docPr id="15181709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70929" name="Picture 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131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6727A">
        <w:rPr>
          <w:color w:val="000000" w:themeColor="text1"/>
          <w:sz w:val="32"/>
          <w:szCs w:val="32"/>
        </w:rPr>
        <w:t>Messages (No Errors)</w:t>
      </w:r>
      <w:bookmarkEnd w:id="18"/>
    </w:p>
    <w:p w14:paraId="7B076970" w14:textId="77777777" w:rsidR="00C70621" w:rsidRPr="00C70621" w:rsidRDefault="00C70621" w:rsidP="00C70621">
      <w:pPr>
        <w:pStyle w:val="ListParagraph"/>
        <w:rPr>
          <w:b/>
          <w:bCs/>
          <w:color w:val="000000" w:themeColor="text1"/>
          <w:sz w:val="32"/>
          <w:szCs w:val="32"/>
        </w:rPr>
      </w:pPr>
    </w:p>
    <w:p w14:paraId="6664E20D" w14:textId="77777777" w:rsidR="00C70621" w:rsidRPr="00C70621" w:rsidRDefault="00C70621" w:rsidP="00C70621">
      <w:pPr>
        <w:pStyle w:val="ListParagraph"/>
        <w:spacing w:before="0" w:after="160"/>
        <w:ind w:left="1170"/>
        <w:rPr>
          <w:b/>
          <w:bCs/>
          <w:color w:val="000000" w:themeColor="text1"/>
          <w:sz w:val="32"/>
          <w:szCs w:val="32"/>
        </w:rPr>
      </w:pPr>
    </w:p>
    <w:p w14:paraId="083DB40D" w14:textId="04F8BDF6" w:rsidR="00C70621" w:rsidRDefault="00C70621" w:rsidP="00C70621">
      <w:pPr>
        <w:pStyle w:val="ListParagraph"/>
        <w:spacing w:before="0" w:after="160"/>
        <w:ind w:left="1170"/>
        <w:rPr>
          <w:b/>
          <w:bCs/>
          <w:color w:val="000000" w:themeColor="text1"/>
          <w:sz w:val="32"/>
          <w:szCs w:val="32"/>
        </w:rPr>
      </w:pPr>
    </w:p>
    <w:p w14:paraId="19136823" w14:textId="0C7145A3" w:rsidR="00BB0AE1" w:rsidRPr="0036727A" w:rsidRDefault="00BB0AE1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19" w:name="_Toc192390167"/>
      <w:r w:rsidRPr="0036727A"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961344" behindDoc="0" locked="0" layoutInCell="1" allowOverlap="1" wp14:anchorId="14972F24" wp14:editId="52BBEF2E">
            <wp:simplePos x="0" y="0"/>
            <wp:positionH relativeFrom="column">
              <wp:posOffset>57150</wp:posOffset>
            </wp:positionH>
            <wp:positionV relativeFrom="paragraph">
              <wp:posOffset>465455</wp:posOffset>
            </wp:positionV>
            <wp:extent cx="5943600" cy="1588770"/>
            <wp:effectExtent l="19050" t="19050" r="19050" b="11430"/>
            <wp:wrapTopAndBottom/>
            <wp:docPr id="1886185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85061" name="Picture 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6727A">
        <w:rPr>
          <w:color w:val="000000" w:themeColor="text1"/>
          <w:sz w:val="32"/>
          <w:szCs w:val="32"/>
        </w:rPr>
        <w:t>Utilization report</w:t>
      </w:r>
      <w:bookmarkEnd w:id="19"/>
    </w:p>
    <w:p w14:paraId="188EB8C6" w14:textId="50F61ADC" w:rsidR="00BB0AE1" w:rsidRPr="00EA1C9F" w:rsidRDefault="00BB0AE1" w:rsidP="00BB0AE1">
      <w:pPr>
        <w:pStyle w:val="ListParagraph"/>
        <w:rPr>
          <w:b/>
          <w:bCs/>
          <w:color w:val="000000" w:themeColor="text1"/>
          <w:sz w:val="32"/>
          <w:szCs w:val="32"/>
        </w:rPr>
      </w:pPr>
    </w:p>
    <w:p w14:paraId="365334EF" w14:textId="539104D8" w:rsidR="00BB0AE1" w:rsidRPr="0036727A" w:rsidRDefault="00BB0AE1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20" w:name="_Toc192390168"/>
      <w:r w:rsidRPr="0036727A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62368" behindDoc="0" locked="0" layoutInCell="1" allowOverlap="1" wp14:anchorId="7BD39F6D" wp14:editId="4CCF980E">
            <wp:simplePos x="0" y="0"/>
            <wp:positionH relativeFrom="column">
              <wp:posOffset>159385</wp:posOffset>
            </wp:positionH>
            <wp:positionV relativeFrom="paragraph">
              <wp:posOffset>506730</wp:posOffset>
            </wp:positionV>
            <wp:extent cx="5814695" cy="1416685"/>
            <wp:effectExtent l="19050" t="19050" r="14605" b="12065"/>
            <wp:wrapTopAndBottom/>
            <wp:docPr id="3176901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90137" name="Picture 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141668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27A">
        <w:rPr>
          <w:noProof/>
          <w:color w:val="000000" w:themeColor="text1"/>
          <w:sz w:val="32"/>
          <w:szCs w:val="32"/>
        </w:rPr>
        <w:t>Time</w:t>
      </w:r>
      <w:r w:rsidRPr="0036727A">
        <w:rPr>
          <w:color w:val="000000" w:themeColor="text1"/>
          <w:sz w:val="32"/>
          <w:szCs w:val="32"/>
        </w:rPr>
        <w:t xml:space="preserve"> report</w:t>
      </w:r>
      <w:bookmarkEnd w:id="20"/>
    </w:p>
    <w:p w14:paraId="312286B9" w14:textId="6A9AE6B1" w:rsidR="00BB0AE1" w:rsidRPr="00C70621" w:rsidRDefault="00BB0AE1" w:rsidP="00BB0AE1">
      <w:pPr>
        <w:pStyle w:val="ListParagraph"/>
        <w:spacing w:before="0" w:after="160"/>
        <w:ind w:left="1170"/>
        <w:rPr>
          <w:b/>
          <w:bCs/>
          <w:color w:val="000000" w:themeColor="text1"/>
          <w:sz w:val="32"/>
          <w:szCs w:val="32"/>
        </w:rPr>
      </w:pPr>
    </w:p>
    <w:p w14:paraId="02C6A0CC" w14:textId="77777777" w:rsidR="00BB0AE1" w:rsidRPr="00C70621" w:rsidRDefault="00BB0AE1" w:rsidP="00C70621">
      <w:pPr>
        <w:pStyle w:val="ListParagraph"/>
        <w:spacing w:before="0" w:after="160"/>
        <w:ind w:left="1170"/>
        <w:rPr>
          <w:b/>
          <w:bCs/>
          <w:color w:val="000000" w:themeColor="text1"/>
          <w:sz w:val="32"/>
          <w:szCs w:val="32"/>
        </w:rPr>
      </w:pPr>
    </w:p>
    <w:p w14:paraId="6F7193D7" w14:textId="4B8C18C9" w:rsidR="00C70621" w:rsidRPr="0036727A" w:rsidRDefault="00BB0AE1" w:rsidP="009166CF">
      <w:pPr>
        <w:pStyle w:val="Heading1-PageBreak"/>
        <w:numPr>
          <w:ilvl w:val="0"/>
          <w:numId w:val="32"/>
        </w:numPr>
        <w:outlineLvl w:val="0"/>
        <w:rPr>
          <w:b/>
          <w:bCs/>
          <w:color w:val="2B579A" w:themeColor="accent5"/>
        </w:rPr>
      </w:pPr>
      <w:bookmarkStart w:id="21" w:name="_Toc192390169"/>
      <w:r w:rsidRPr="0036727A">
        <w:rPr>
          <w:b/>
          <w:bCs/>
          <w:color w:val="2B579A" w:themeColor="accent5"/>
        </w:rPr>
        <w:lastRenderedPageBreak/>
        <w:t>Linting</w:t>
      </w:r>
      <w:bookmarkEnd w:id="21"/>
    </w:p>
    <w:p w14:paraId="54804554" w14:textId="52734262" w:rsidR="006652D2" w:rsidRPr="0036727A" w:rsidRDefault="00BB0AE1" w:rsidP="007235E0">
      <w:pPr>
        <w:pStyle w:val="ListParagraph"/>
        <w:numPr>
          <w:ilvl w:val="0"/>
          <w:numId w:val="31"/>
        </w:numPr>
        <w:spacing w:before="0" w:after="160"/>
        <w:ind w:left="1166"/>
        <w:outlineLvl w:val="1"/>
        <w:rPr>
          <w:color w:val="000000" w:themeColor="text1"/>
          <w:sz w:val="32"/>
          <w:szCs w:val="32"/>
        </w:rPr>
      </w:pPr>
      <w:bookmarkStart w:id="22" w:name="_Toc192390170"/>
      <w:r w:rsidRPr="0036727A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963392" behindDoc="0" locked="0" layoutInCell="1" allowOverlap="1" wp14:anchorId="530A3DFD" wp14:editId="1149B016">
            <wp:simplePos x="0" y="0"/>
            <wp:positionH relativeFrom="column">
              <wp:posOffset>-362585</wp:posOffset>
            </wp:positionH>
            <wp:positionV relativeFrom="paragraph">
              <wp:posOffset>443865</wp:posOffset>
            </wp:positionV>
            <wp:extent cx="6777355" cy="1733550"/>
            <wp:effectExtent l="19050" t="19050" r="23495" b="19050"/>
            <wp:wrapTopAndBottom/>
            <wp:docPr id="91406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63594" name="Picture 91406359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173355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27A">
        <w:rPr>
          <w:color w:val="000000" w:themeColor="text1"/>
          <w:sz w:val="32"/>
          <w:szCs w:val="32"/>
        </w:rPr>
        <w:t>Lint Checks (No Errors or Warnings)</w:t>
      </w:r>
      <w:bookmarkEnd w:id="22"/>
    </w:p>
    <w:p w14:paraId="6DD465C4" w14:textId="77ECCCA1" w:rsidR="00BB0AE1" w:rsidRPr="00BB0AE1" w:rsidRDefault="00BB0AE1" w:rsidP="00BB0AE1">
      <w:pPr>
        <w:pStyle w:val="ListParagraph"/>
        <w:spacing w:before="0" w:after="160"/>
        <w:ind w:left="1170"/>
        <w:rPr>
          <w:b/>
          <w:bCs/>
          <w:color w:val="000000" w:themeColor="text1"/>
          <w:sz w:val="32"/>
          <w:szCs w:val="32"/>
        </w:rPr>
      </w:pPr>
    </w:p>
    <w:sectPr w:rsidR="00BB0AE1" w:rsidRPr="00BB0AE1" w:rsidSect="008D13FA">
      <w:pgSz w:w="12240" w:h="15840"/>
      <w:pgMar w:top="1440" w:right="1440" w:bottom="1440" w:left="1440" w:header="288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E201BF" w14:textId="77777777" w:rsidR="00D93871" w:rsidRDefault="00D93871">
      <w:pPr>
        <w:spacing w:line="240" w:lineRule="auto"/>
      </w:pPr>
      <w:r>
        <w:separator/>
      </w:r>
    </w:p>
  </w:endnote>
  <w:endnote w:type="continuationSeparator" w:id="0">
    <w:p w14:paraId="4C7FFE6A" w14:textId="77777777" w:rsidR="00D93871" w:rsidRDefault="00D938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287F27" w14:textId="77777777" w:rsidR="00D93871" w:rsidRDefault="00D93871">
      <w:pPr>
        <w:spacing w:line="240" w:lineRule="auto"/>
      </w:pPr>
      <w:r>
        <w:separator/>
      </w:r>
    </w:p>
  </w:footnote>
  <w:footnote w:type="continuationSeparator" w:id="0">
    <w:p w14:paraId="427171D6" w14:textId="77777777" w:rsidR="00D93871" w:rsidRDefault="00D9387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795A99"/>
    <w:multiLevelType w:val="hybridMultilevel"/>
    <w:tmpl w:val="DC94A8D4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01078F"/>
    <w:multiLevelType w:val="multilevel"/>
    <w:tmpl w:val="599C4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1D6564"/>
    <w:multiLevelType w:val="hybridMultilevel"/>
    <w:tmpl w:val="025CE5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C609F1"/>
    <w:multiLevelType w:val="hybridMultilevel"/>
    <w:tmpl w:val="BE1CE8EE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893D10"/>
    <w:multiLevelType w:val="hybridMultilevel"/>
    <w:tmpl w:val="7254A0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B5763"/>
    <w:multiLevelType w:val="hybridMultilevel"/>
    <w:tmpl w:val="760E8C1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 w15:restartNumberingAfterBreak="0">
    <w:nsid w:val="309A3F67"/>
    <w:multiLevelType w:val="hybridMultilevel"/>
    <w:tmpl w:val="4A7AB674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7" w15:restartNumberingAfterBreak="0">
    <w:nsid w:val="40FF2639"/>
    <w:multiLevelType w:val="hybridMultilevel"/>
    <w:tmpl w:val="E45C306E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A11805"/>
    <w:multiLevelType w:val="multilevel"/>
    <w:tmpl w:val="4D960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067CC9"/>
    <w:multiLevelType w:val="hybridMultilevel"/>
    <w:tmpl w:val="EDAC7D5A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0" w15:restartNumberingAfterBreak="0">
    <w:nsid w:val="5B483319"/>
    <w:multiLevelType w:val="hybridMultilevel"/>
    <w:tmpl w:val="100E42BC"/>
    <w:lvl w:ilvl="0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1" w15:restartNumberingAfterBreak="0">
    <w:nsid w:val="6DEF2E77"/>
    <w:multiLevelType w:val="hybridMultilevel"/>
    <w:tmpl w:val="12326C50"/>
    <w:lvl w:ilvl="0" w:tplc="D36C6BE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B1213C"/>
    <w:multiLevelType w:val="hybridMultilevel"/>
    <w:tmpl w:val="50DA4F84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CC1E4D"/>
    <w:multiLevelType w:val="hybridMultilevel"/>
    <w:tmpl w:val="2AD6D04A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4" w15:restartNumberingAfterBreak="0">
    <w:nsid w:val="774610CE"/>
    <w:multiLevelType w:val="hybridMultilevel"/>
    <w:tmpl w:val="CEAAD6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6" w15:restartNumberingAfterBreak="0">
    <w:nsid w:val="7ABD6684"/>
    <w:multiLevelType w:val="multilevel"/>
    <w:tmpl w:val="46E06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20865">
    <w:abstractNumId w:val="25"/>
  </w:num>
  <w:num w:numId="2" w16cid:durableId="1024332257">
    <w:abstractNumId w:val="25"/>
    <w:lvlOverride w:ilvl="0">
      <w:startOverride w:val="1"/>
    </w:lvlOverride>
  </w:num>
  <w:num w:numId="3" w16cid:durableId="466631588">
    <w:abstractNumId w:val="25"/>
  </w:num>
  <w:num w:numId="4" w16cid:durableId="713506797">
    <w:abstractNumId w:val="25"/>
    <w:lvlOverride w:ilvl="0">
      <w:startOverride w:val="1"/>
    </w:lvlOverride>
  </w:num>
  <w:num w:numId="5" w16cid:durableId="2063209515">
    <w:abstractNumId w:val="8"/>
  </w:num>
  <w:num w:numId="6" w16cid:durableId="74980432">
    <w:abstractNumId w:val="25"/>
    <w:lvlOverride w:ilvl="0">
      <w:startOverride w:val="1"/>
    </w:lvlOverride>
  </w:num>
  <w:num w:numId="7" w16cid:durableId="5205098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24651949">
    <w:abstractNumId w:val="10"/>
  </w:num>
  <w:num w:numId="9" w16cid:durableId="14420641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6287430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14215275">
    <w:abstractNumId w:val="7"/>
  </w:num>
  <w:num w:numId="12" w16cid:durableId="402679195">
    <w:abstractNumId w:val="6"/>
  </w:num>
  <w:num w:numId="13" w16cid:durableId="947397869">
    <w:abstractNumId w:val="5"/>
  </w:num>
  <w:num w:numId="14" w16cid:durableId="983318584">
    <w:abstractNumId w:val="4"/>
  </w:num>
  <w:num w:numId="15" w16cid:durableId="1202666451">
    <w:abstractNumId w:val="3"/>
  </w:num>
  <w:num w:numId="16" w16cid:durableId="1582174863">
    <w:abstractNumId w:val="2"/>
  </w:num>
  <w:num w:numId="17" w16cid:durableId="449132201">
    <w:abstractNumId w:val="1"/>
  </w:num>
  <w:num w:numId="18" w16cid:durableId="1432122534">
    <w:abstractNumId w:val="0"/>
  </w:num>
  <w:num w:numId="19" w16cid:durableId="25494540">
    <w:abstractNumId w:val="26"/>
  </w:num>
  <w:num w:numId="20" w16cid:durableId="82529315">
    <w:abstractNumId w:val="14"/>
  </w:num>
  <w:num w:numId="21" w16cid:durableId="1560901131">
    <w:abstractNumId w:val="24"/>
  </w:num>
  <w:num w:numId="22" w16cid:durableId="466165389">
    <w:abstractNumId w:val="16"/>
  </w:num>
  <w:num w:numId="23" w16cid:durableId="1821656564">
    <w:abstractNumId w:val="20"/>
  </w:num>
  <w:num w:numId="24" w16cid:durableId="1866097587">
    <w:abstractNumId w:val="9"/>
  </w:num>
  <w:num w:numId="25" w16cid:durableId="204102767">
    <w:abstractNumId w:val="19"/>
  </w:num>
  <w:num w:numId="26" w16cid:durableId="913857825">
    <w:abstractNumId w:val="12"/>
  </w:num>
  <w:num w:numId="27" w16cid:durableId="1382629184">
    <w:abstractNumId w:val="15"/>
  </w:num>
  <w:num w:numId="28" w16cid:durableId="1749883741">
    <w:abstractNumId w:val="11"/>
  </w:num>
  <w:num w:numId="29" w16cid:durableId="1876575385">
    <w:abstractNumId w:val="18"/>
  </w:num>
  <w:num w:numId="30" w16cid:durableId="405736070">
    <w:abstractNumId w:val="21"/>
  </w:num>
  <w:num w:numId="31" w16cid:durableId="1147936398">
    <w:abstractNumId w:val="23"/>
  </w:num>
  <w:num w:numId="32" w16cid:durableId="701174602">
    <w:abstractNumId w:val="22"/>
  </w:num>
  <w:num w:numId="33" w16cid:durableId="608926350">
    <w:abstractNumId w:val="17"/>
  </w:num>
  <w:num w:numId="34" w16cid:durableId="3605979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31F"/>
    <w:rsid w:val="00007202"/>
    <w:rsid w:val="000150E9"/>
    <w:rsid w:val="000248D2"/>
    <w:rsid w:val="000264C8"/>
    <w:rsid w:val="00030E3C"/>
    <w:rsid w:val="00051CC1"/>
    <w:rsid w:val="00070C77"/>
    <w:rsid w:val="00072D27"/>
    <w:rsid w:val="0007374D"/>
    <w:rsid w:val="00076EE0"/>
    <w:rsid w:val="00083C22"/>
    <w:rsid w:val="00086E87"/>
    <w:rsid w:val="000871A8"/>
    <w:rsid w:val="0009256B"/>
    <w:rsid w:val="000A036B"/>
    <w:rsid w:val="000A30CF"/>
    <w:rsid w:val="000A50D4"/>
    <w:rsid w:val="000A5C9B"/>
    <w:rsid w:val="000B5578"/>
    <w:rsid w:val="000C21ED"/>
    <w:rsid w:val="000D0A1F"/>
    <w:rsid w:val="000D0E4A"/>
    <w:rsid w:val="000D17A4"/>
    <w:rsid w:val="000F11B9"/>
    <w:rsid w:val="00102341"/>
    <w:rsid w:val="00103BEF"/>
    <w:rsid w:val="00105960"/>
    <w:rsid w:val="001073CE"/>
    <w:rsid w:val="00121553"/>
    <w:rsid w:val="00123026"/>
    <w:rsid w:val="00124088"/>
    <w:rsid w:val="00130760"/>
    <w:rsid w:val="00131CAB"/>
    <w:rsid w:val="00132AD2"/>
    <w:rsid w:val="0015507E"/>
    <w:rsid w:val="0017420D"/>
    <w:rsid w:val="00176B68"/>
    <w:rsid w:val="00192AF3"/>
    <w:rsid w:val="001A1D78"/>
    <w:rsid w:val="001A6A80"/>
    <w:rsid w:val="001B4D02"/>
    <w:rsid w:val="001B76BA"/>
    <w:rsid w:val="001C2CAB"/>
    <w:rsid w:val="001D0458"/>
    <w:rsid w:val="001D0BD1"/>
    <w:rsid w:val="002017AC"/>
    <w:rsid w:val="002359ED"/>
    <w:rsid w:val="00252520"/>
    <w:rsid w:val="002625F9"/>
    <w:rsid w:val="002631F7"/>
    <w:rsid w:val="0026484A"/>
    <w:rsid w:val="0026504D"/>
    <w:rsid w:val="00276926"/>
    <w:rsid w:val="0027727D"/>
    <w:rsid w:val="002841F2"/>
    <w:rsid w:val="00296CA1"/>
    <w:rsid w:val="002A67C8"/>
    <w:rsid w:val="002B40B7"/>
    <w:rsid w:val="002C16B3"/>
    <w:rsid w:val="002C3391"/>
    <w:rsid w:val="002C5D75"/>
    <w:rsid w:val="002E08D5"/>
    <w:rsid w:val="002E0B0C"/>
    <w:rsid w:val="002E3730"/>
    <w:rsid w:val="00301789"/>
    <w:rsid w:val="00325194"/>
    <w:rsid w:val="00335D42"/>
    <w:rsid w:val="00345E53"/>
    <w:rsid w:val="0036727A"/>
    <w:rsid w:val="003728E3"/>
    <w:rsid w:val="003844F4"/>
    <w:rsid w:val="003962D3"/>
    <w:rsid w:val="003A65C9"/>
    <w:rsid w:val="003C7D9D"/>
    <w:rsid w:val="003D4791"/>
    <w:rsid w:val="003E3A63"/>
    <w:rsid w:val="003E3BBC"/>
    <w:rsid w:val="00405A2E"/>
    <w:rsid w:val="00410EF8"/>
    <w:rsid w:val="004170DC"/>
    <w:rsid w:val="00423C45"/>
    <w:rsid w:val="00457BEB"/>
    <w:rsid w:val="00461B2E"/>
    <w:rsid w:val="00482CFC"/>
    <w:rsid w:val="00487996"/>
    <w:rsid w:val="00491910"/>
    <w:rsid w:val="004A2AF6"/>
    <w:rsid w:val="004A3D03"/>
    <w:rsid w:val="004B6D7F"/>
    <w:rsid w:val="004D1684"/>
    <w:rsid w:val="004D785F"/>
    <w:rsid w:val="004E744B"/>
    <w:rsid w:val="004F2B03"/>
    <w:rsid w:val="004F7760"/>
    <w:rsid w:val="00520702"/>
    <w:rsid w:val="00520AC9"/>
    <w:rsid w:val="005542B6"/>
    <w:rsid w:val="0055519B"/>
    <w:rsid w:val="00561F9A"/>
    <w:rsid w:val="00592BBE"/>
    <w:rsid w:val="00594254"/>
    <w:rsid w:val="005979FF"/>
    <w:rsid w:val="005B4147"/>
    <w:rsid w:val="005B6EB8"/>
    <w:rsid w:val="005C65DF"/>
    <w:rsid w:val="005E196B"/>
    <w:rsid w:val="006058E5"/>
    <w:rsid w:val="00614CAB"/>
    <w:rsid w:val="00621C02"/>
    <w:rsid w:val="00630E57"/>
    <w:rsid w:val="00633BC0"/>
    <w:rsid w:val="006441EC"/>
    <w:rsid w:val="00661DE5"/>
    <w:rsid w:val="006629B7"/>
    <w:rsid w:val="006652D2"/>
    <w:rsid w:val="006706DE"/>
    <w:rsid w:val="006871BE"/>
    <w:rsid w:val="0069487E"/>
    <w:rsid w:val="006A648B"/>
    <w:rsid w:val="006B0B82"/>
    <w:rsid w:val="006B7EF2"/>
    <w:rsid w:val="006C2C49"/>
    <w:rsid w:val="006C3B5F"/>
    <w:rsid w:val="006C7F2A"/>
    <w:rsid w:val="006D0661"/>
    <w:rsid w:val="006D0A82"/>
    <w:rsid w:val="006D3A72"/>
    <w:rsid w:val="006D45E9"/>
    <w:rsid w:val="006F343A"/>
    <w:rsid w:val="006F53EE"/>
    <w:rsid w:val="00702AA3"/>
    <w:rsid w:val="00711EA9"/>
    <w:rsid w:val="007134C1"/>
    <w:rsid w:val="00717507"/>
    <w:rsid w:val="007235E0"/>
    <w:rsid w:val="007263B8"/>
    <w:rsid w:val="00726D9C"/>
    <w:rsid w:val="00726F2C"/>
    <w:rsid w:val="00736D30"/>
    <w:rsid w:val="007378F1"/>
    <w:rsid w:val="00742FF3"/>
    <w:rsid w:val="00747490"/>
    <w:rsid w:val="00766C58"/>
    <w:rsid w:val="00791368"/>
    <w:rsid w:val="00794B27"/>
    <w:rsid w:val="007A73CB"/>
    <w:rsid w:val="007A7846"/>
    <w:rsid w:val="007B0680"/>
    <w:rsid w:val="007B2795"/>
    <w:rsid w:val="007B29E2"/>
    <w:rsid w:val="007C2537"/>
    <w:rsid w:val="007D431F"/>
    <w:rsid w:val="007D6612"/>
    <w:rsid w:val="007F66F5"/>
    <w:rsid w:val="007F7ABB"/>
    <w:rsid w:val="0080013B"/>
    <w:rsid w:val="00812400"/>
    <w:rsid w:val="0082203C"/>
    <w:rsid w:val="0082559C"/>
    <w:rsid w:val="008360A8"/>
    <w:rsid w:val="008416E0"/>
    <w:rsid w:val="00853E64"/>
    <w:rsid w:val="00893A32"/>
    <w:rsid w:val="00895251"/>
    <w:rsid w:val="00897BFF"/>
    <w:rsid w:val="008A3844"/>
    <w:rsid w:val="008B1AC9"/>
    <w:rsid w:val="008C61B9"/>
    <w:rsid w:val="008C6A8C"/>
    <w:rsid w:val="008D00BB"/>
    <w:rsid w:val="008D13FA"/>
    <w:rsid w:val="008E3082"/>
    <w:rsid w:val="008E5F5A"/>
    <w:rsid w:val="00904D77"/>
    <w:rsid w:val="009119BF"/>
    <w:rsid w:val="00912477"/>
    <w:rsid w:val="009139AF"/>
    <w:rsid w:val="009166CF"/>
    <w:rsid w:val="0092117D"/>
    <w:rsid w:val="00943B06"/>
    <w:rsid w:val="00945864"/>
    <w:rsid w:val="009806F4"/>
    <w:rsid w:val="009853E9"/>
    <w:rsid w:val="009855DB"/>
    <w:rsid w:val="00993DCF"/>
    <w:rsid w:val="00996E16"/>
    <w:rsid w:val="009B69C5"/>
    <w:rsid w:val="009D3947"/>
    <w:rsid w:val="009D5FF7"/>
    <w:rsid w:val="009F72A7"/>
    <w:rsid w:val="00A119D9"/>
    <w:rsid w:val="00A1309F"/>
    <w:rsid w:val="00A161A8"/>
    <w:rsid w:val="00A21BED"/>
    <w:rsid w:val="00A24595"/>
    <w:rsid w:val="00A27D99"/>
    <w:rsid w:val="00A60D92"/>
    <w:rsid w:val="00A72ACA"/>
    <w:rsid w:val="00A736F6"/>
    <w:rsid w:val="00A85993"/>
    <w:rsid w:val="00A86EAC"/>
    <w:rsid w:val="00A923E7"/>
    <w:rsid w:val="00A96BC4"/>
    <w:rsid w:val="00AA661C"/>
    <w:rsid w:val="00AC2F58"/>
    <w:rsid w:val="00AD05E3"/>
    <w:rsid w:val="00AE10DE"/>
    <w:rsid w:val="00B03B16"/>
    <w:rsid w:val="00B114BE"/>
    <w:rsid w:val="00B369B4"/>
    <w:rsid w:val="00B4629E"/>
    <w:rsid w:val="00B52646"/>
    <w:rsid w:val="00B53579"/>
    <w:rsid w:val="00B53817"/>
    <w:rsid w:val="00B61F85"/>
    <w:rsid w:val="00B7250C"/>
    <w:rsid w:val="00BA3CC7"/>
    <w:rsid w:val="00BB0AE1"/>
    <w:rsid w:val="00BD49C0"/>
    <w:rsid w:val="00BE2007"/>
    <w:rsid w:val="00BF457D"/>
    <w:rsid w:val="00BF4775"/>
    <w:rsid w:val="00BF7F98"/>
    <w:rsid w:val="00C70621"/>
    <w:rsid w:val="00C7734C"/>
    <w:rsid w:val="00CA0C45"/>
    <w:rsid w:val="00CB0CCD"/>
    <w:rsid w:val="00CB1D0E"/>
    <w:rsid w:val="00CC3AB0"/>
    <w:rsid w:val="00CC44C0"/>
    <w:rsid w:val="00CC467E"/>
    <w:rsid w:val="00CD4A9C"/>
    <w:rsid w:val="00CF12AE"/>
    <w:rsid w:val="00D076E8"/>
    <w:rsid w:val="00D15BC3"/>
    <w:rsid w:val="00D16D5C"/>
    <w:rsid w:val="00D1798D"/>
    <w:rsid w:val="00D34A63"/>
    <w:rsid w:val="00D3747D"/>
    <w:rsid w:val="00D405BD"/>
    <w:rsid w:val="00D44ACA"/>
    <w:rsid w:val="00D8319C"/>
    <w:rsid w:val="00D902A4"/>
    <w:rsid w:val="00D93871"/>
    <w:rsid w:val="00DB2323"/>
    <w:rsid w:val="00DB331E"/>
    <w:rsid w:val="00DB5EA3"/>
    <w:rsid w:val="00DC1217"/>
    <w:rsid w:val="00DC4E21"/>
    <w:rsid w:val="00DC6BAF"/>
    <w:rsid w:val="00DD14A4"/>
    <w:rsid w:val="00DD5358"/>
    <w:rsid w:val="00DE2FB9"/>
    <w:rsid w:val="00DF0B01"/>
    <w:rsid w:val="00E224A0"/>
    <w:rsid w:val="00E24CEC"/>
    <w:rsid w:val="00E254F0"/>
    <w:rsid w:val="00E3752A"/>
    <w:rsid w:val="00E41EF2"/>
    <w:rsid w:val="00E4313F"/>
    <w:rsid w:val="00E43192"/>
    <w:rsid w:val="00E51168"/>
    <w:rsid w:val="00E51D90"/>
    <w:rsid w:val="00E547F9"/>
    <w:rsid w:val="00E55B4B"/>
    <w:rsid w:val="00E55FC7"/>
    <w:rsid w:val="00E72A21"/>
    <w:rsid w:val="00E7439C"/>
    <w:rsid w:val="00E7715A"/>
    <w:rsid w:val="00E86298"/>
    <w:rsid w:val="00EA1C9F"/>
    <w:rsid w:val="00EA3D9E"/>
    <w:rsid w:val="00EA60EC"/>
    <w:rsid w:val="00EB194E"/>
    <w:rsid w:val="00EB700D"/>
    <w:rsid w:val="00EF2C04"/>
    <w:rsid w:val="00F33B83"/>
    <w:rsid w:val="00F41B42"/>
    <w:rsid w:val="00F54BD0"/>
    <w:rsid w:val="00F633E4"/>
    <w:rsid w:val="00F87900"/>
    <w:rsid w:val="00F94966"/>
    <w:rsid w:val="00FB3BB2"/>
    <w:rsid w:val="00FD19A1"/>
    <w:rsid w:val="00FD3E51"/>
    <w:rsid w:val="00FE5787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56EF5EC"/>
  <w15:chartTrackingRefBased/>
  <w15:docId w15:val="{24B3FF7B-D4CB-4A81-930D-E6E4BF2D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578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11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hd\AppData\Local\Microsoft\Office\16.0\DTS\en-US%7b03E0288C-9C15-4D5F-902E-BED400167031%7d\%7b3ECB560D-2749-4AB0-921B-903CF0E18089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BAB6B0C-F8D1-4A7F-BE3A-53084A64D0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848ADC-2EA9-47EB-B53A-56674AAF66D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A6B9AD7-F52C-4636-8E8A-009B9EE7D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C1124AF-D090-4928-A35F-6DC9CD7F85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{3ECB560D-2749-4AB0-921B-903CF0E18089}tf10002117_win32</Template>
  <TotalTime>315</TotalTime>
  <Pages>1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shahd</dc:creator>
  <cp:keywords/>
  <dc:description/>
  <cp:lastModifiedBy>Shahd Gamal</cp:lastModifiedBy>
  <cp:revision>23</cp:revision>
  <cp:lastPrinted>2025-03-09T03:23:00Z</cp:lastPrinted>
  <dcterms:created xsi:type="dcterms:W3CDTF">2025-03-08T18:53:00Z</dcterms:created>
  <dcterms:modified xsi:type="dcterms:W3CDTF">2025-03-09T03:27:00Z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